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A26" w:rsidRPr="00E80F81" w:rsidRDefault="004C7A26" w:rsidP="00E80F81">
      <w:pPr>
        <w:rPr>
          <w:rtl/>
        </w:rPr>
      </w:pPr>
      <w:bookmarkStart w:id="0" w:name="_GoBack"/>
      <w:bookmarkEnd w:id="0"/>
    </w:p>
    <w:sectPr w:rsidR="004C7A26" w:rsidRPr="00E80F81" w:rsidSect="00E357C9">
      <w:headerReference w:type="default" r:id="rId6"/>
      <w:footerReference w:type="default" r:id="rId7"/>
      <w:pgSz w:w="11906" w:h="16838"/>
      <w:pgMar w:top="2694" w:right="1133" w:bottom="1843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732" w:rsidRDefault="00136732" w:rsidP="005B2E91">
      <w:pPr>
        <w:spacing w:after="0" w:line="240" w:lineRule="auto"/>
      </w:pPr>
      <w:r>
        <w:separator/>
      </w:r>
    </w:p>
  </w:endnote>
  <w:endnote w:type="continuationSeparator" w:id="0">
    <w:p w:rsidR="00136732" w:rsidRDefault="00136732" w:rsidP="005B2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2E91" w:rsidRDefault="005B2E91">
    <w:pPr>
      <w:pStyle w:val="a5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-801843</wp:posOffset>
          </wp:positionH>
          <wp:positionV relativeFrom="paragraph">
            <wp:posOffset>-566228</wp:posOffset>
          </wp:positionV>
          <wp:extent cx="7625760" cy="871870"/>
          <wp:effectExtent l="19050" t="0" r="0" b="0"/>
          <wp:wrapNone/>
          <wp:docPr id="2" name="תמונה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ationaryF - Heb Botto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5760" cy="871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732" w:rsidRDefault="00136732" w:rsidP="005B2E91">
      <w:pPr>
        <w:spacing w:after="0" w:line="240" w:lineRule="auto"/>
      </w:pPr>
      <w:r>
        <w:separator/>
      </w:r>
    </w:p>
  </w:footnote>
  <w:footnote w:type="continuationSeparator" w:id="0">
    <w:p w:rsidR="00136732" w:rsidRDefault="00136732" w:rsidP="005B2E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2E91" w:rsidRDefault="005B2E91">
    <w:pPr>
      <w:pStyle w:val="a3"/>
    </w:pPr>
    <w:r>
      <w:rPr>
        <w:rFonts w:hint="cs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-801843</wp:posOffset>
          </wp:positionH>
          <wp:positionV relativeFrom="paragraph">
            <wp:posOffset>-460213</wp:posOffset>
          </wp:positionV>
          <wp:extent cx="7604495" cy="1626781"/>
          <wp:effectExtent l="19050" t="0" r="0" b="0"/>
          <wp:wrapNone/>
          <wp:docPr id="1" name="תמונה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ationaryF -Heb - Top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4495" cy="16267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820"/>
    <w:rsid w:val="00015DE5"/>
    <w:rsid w:val="000569F2"/>
    <w:rsid w:val="0008026E"/>
    <w:rsid w:val="00091BFA"/>
    <w:rsid w:val="000F406F"/>
    <w:rsid w:val="001058E3"/>
    <w:rsid w:val="00136732"/>
    <w:rsid w:val="00140E2C"/>
    <w:rsid w:val="00141B83"/>
    <w:rsid w:val="0017646C"/>
    <w:rsid w:val="001C206F"/>
    <w:rsid w:val="001F4BE5"/>
    <w:rsid w:val="001F683A"/>
    <w:rsid w:val="00290732"/>
    <w:rsid w:val="00377A50"/>
    <w:rsid w:val="003F36F7"/>
    <w:rsid w:val="004C11B5"/>
    <w:rsid w:val="004C7A26"/>
    <w:rsid w:val="005B2E91"/>
    <w:rsid w:val="006C3CF0"/>
    <w:rsid w:val="00763F34"/>
    <w:rsid w:val="007A5DEE"/>
    <w:rsid w:val="00883820"/>
    <w:rsid w:val="008B5397"/>
    <w:rsid w:val="008F43F2"/>
    <w:rsid w:val="00991160"/>
    <w:rsid w:val="009F26BA"/>
    <w:rsid w:val="00A93752"/>
    <w:rsid w:val="00AA6559"/>
    <w:rsid w:val="00AA778B"/>
    <w:rsid w:val="00AE3B23"/>
    <w:rsid w:val="00AE48FA"/>
    <w:rsid w:val="00AE74D1"/>
    <w:rsid w:val="00BA31BA"/>
    <w:rsid w:val="00D34F08"/>
    <w:rsid w:val="00E357C9"/>
    <w:rsid w:val="00E76A52"/>
    <w:rsid w:val="00E77BFE"/>
    <w:rsid w:val="00E80F81"/>
    <w:rsid w:val="00EE14E5"/>
    <w:rsid w:val="00FB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AB88E47-2D27-4F48-8CCC-D9ED19419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48FA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2E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B2E91"/>
  </w:style>
  <w:style w:type="paragraph" w:styleId="a5">
    <w:name w:val="footer"/>
    <w:basedOn w:val="a"/>
    <w:link w:val="a6"/>
    <w:uiPriority w:val="99"/>
    <w:unhideWhenUsed/>
    <w:rsid w:val="005B2E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B2E91"/>
  </w:style>
  <w:style w:type="paragraph" w:styleId="a7">
    <w:name w:val="Balloon Text"/>
    <w:basedOn w:val="a"/>
    <w:link w:val="a8"/>
    <w:uiPriority w:val="99"/>
    <w:semiHidden/>
    <w:unhideWhenUsed/>
    <w:rsid w:val="005B2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5B2E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ron\AppData\Local\Microsoft\Windows\Temporary%20Internet%20Files\Content.Outlook\SR0TJWUM\ShamirStationary%20-%20He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ShamirStationary - Heb</Template>
  <TotalTime>48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sharon</dc:creator>
  <cp:lastModifiedBy>dinag</cp:lastModifiedBy>
  <cp:revision>11</cp:revision>
  <cp:lastPrinted>2017-01-09T09:33:00Z</cp:lastPrinted>
  <dcterms:created xsi:type="dcterms:W3CDTF">2019-07-28T11:18:00Z</dcterms:created>
  <dcterms:modified xsi:type="dcterms:W3CDTF">2020-12-29T07:27:00Z</dcterms:modified>
</cp:coreProperties>
</file>